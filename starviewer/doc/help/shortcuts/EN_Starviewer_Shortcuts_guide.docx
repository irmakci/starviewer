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EEA6894" w14:textId="77777777" w:rsidR="003A69AB" w:rsidRPr="00620CAA" w:rsidRDefault="003A69AB" w:rsidP="00620CAA">
      <w:pPr>
        <w:rPr>
          <w:lang w:val="es-ES"/>
        </w:rPr>
      </w:pPr>
      <w:bookmarkStart w:id="0" w:name="_GoBack"/>
      <w:r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 wp14:anchorId="5469AB67" wp14:editId="74E17F2F">
            <wp:simplePos x="0" y="0"/>
            <wp:positionH relativeFrom="column">
              <wp:posOffset>3113</wp:posOffset>
            </wp:positionH>
            <wp:positionV relativeFrom="paragraph">
              <wp:posOffset>75988</wp:posOffset>
            </wp:positionV>
            <wp:extent cx="9067713" cy="3257550"/>
            <wp:effectExtent l="0" t="0" r="0" b="0"/>
            <wp:wrapTopAndBottom/>
            <wp:docPr id="1" name="36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79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67713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20CAA">
        <w:rPr>
          <w:lang w:val="es-ES"/>
        </w:rPr>
        <w:t xml:space="preserve"> </w:t>
      </w:r>
    </w:p>
    <w:tbl>
      <w:tblPr>
        <w:tblStyle w:val="StarTable2"/>
        <w:tblW w:w="14317" w:type="dxa"/>
        <w:tblLayout w:type="fixed"/>
        <w:tblLook w:val="0480" w:firstRow="0" w:lastRow="0" w:firstColumn="1" w:lastColumn="0" w:noHBand="0" w:noVBand="1"/>
      </w:tblPr>
      <w:tblGrid>
        <w:gridCol w:w="567"/>
        <w:gridCol w:w="2268"/>
        <w:gridCol w:w="1701"/>
        <w:gridCol w:w="567"/>
        <w:gridCol w:w="2268"/>
        <w:gridCol w:w="1985"/>
        <w:gridCol w:w="567"/>
        <w:gridCol w:w="2977"/>
        <w:gridCol w:w="1417"/>
      </w:tblGrid>
      <w:tr w:rsidR="003A69AB" w:rsidRPr="0013602C" w14:paraId="1B84D228" w14:textId="77777777" w:rsidTr="00712575">
        <w:trPr>
          <w:trHeight w:val="390"/>
        </w:trPr>
        <w:tc>
          <w:tcPr>
            <w:tcW w:w="567" w:type="dxa"/>
          </w:tcPr>
          <w:p w14:paraId="61BAECFA" w14:textId="77777777" w:rsidR="003A69AB" w:rsidRPr="0013602C" w:rsidRDefault="003A69AB" w:rsidP="005C675C">
            <w:r w:rsidRPr="0013602C">
              <w:rPr>
                <w:noProof/>
                <w:lang w:val="en-US" w:eastAsia="en-US"/>
              </w:rPr>
              <w:drawing>
                <wp:inline distT="0" distB="0" distL="0" distR="0" wp14:anchorId="09D91614" wp14:editId="6830B53C">
                  <wp:extent cx="212422" cy="212422"/>
                  <wp:effectExtent l="0" t="0" r="0" b="0"/>
                  <wp:docPr id="26" name="Imagen 2" descr="C:\Documents and Settings\Roger\starviewer\src\main\images\axi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Documents and Settings\Roger\starviewer\src\main\images\axi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422" cy="2124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B220C49" w14:textId="77777777" w:rsidR="003A69AB" w:rsidRPr="00BF73E3" w:rsidRDefault="00BF73E3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Axial view</w:t>
            </w:r>
          </w:p>
        </w:tc>
        <w:tc>
          <w:tcPr>
            <w:tcW w:w="1701" w:type="dxa"/>
          </w:tcPr>
          <w:p w14:paraId="443E21B7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+ 1</w:t>
            </w:r>
          </w:p>
        </w:tc>
        <w:tc>
          <w:tcPr>
            <w:tcW w:w="567" w:type="dxa"/>
          </w:tcPr>
          <w:p w14:paraId="1EA0311D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2FA5B2F0" wp14:editId="02CE697F">
                  <wp:extent cx="206734" cy="206734"/>
                  <wp:effectExtent l="19050" t="0" r="2816" b="0"/>
                  <wp:docPr id="27" name="Imagen 6" descr="C:\Documents and Settings\Roger\starviewer\src\main\images\n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Documents and Settings\Roger\starviewer\src\main\images\n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lum bright="-2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734" cy="2067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0288F1E4" w14:textId="77777777" w:rsidR="003A69AB" w:rsidRPr="00BF73E3" w:rsidRDefault="000E03B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New window</w:t>
            </w:r>
          </w:p>
        </w:tc>
        <w:tc>
          <w:tcPr>
            <w:tcW w:w="1985" w:type="dxa"/>
          </w:tcPr>
          <w:p w14:paraId="5AB46ED3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N</w:t>
            </w:r>
          </w:p>
        </w:tc>
        <w:tc>
          <w:tcPr>
            <w:tcW w:w="567" w:type="dxa"/>
          </w:tcPr>
          <w:p w14:paraId="570C7AEE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43B1EB7A" wp14:editId="1BA385F6">
                  <wp:extent cx="213758" cy="213758"/>
                  <wp:effectExtent l="19050" t="0" r="0" b="0"/>
                  <wp:docPr id="28" name="37 Imagen" descr="nonClosedAng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onClosedAngle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8" cy="21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14D4EAFC" w14:textId="77777777"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Open angle</w:t>
            </w:r>
          </w:p>
        </w:tc>
        <w:tc>
          <w:tcPr>
            <w:tcW w:w="1417" w:type="dxa"/>
          </w:tcPr>
          <w:p w14:paraId="474775F3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8"/>
                <w:szCs w:val="28"/>
                <w:lang w:val="en-GB"/>
              </w:rPr>
              <w:sym w:font="Wingdings" w:char="F0F1"/>
            </w:r>
            <w:r w:rsidRPr="00BF73E3">
              <w:rPr>
                <w:sz w:val="22"/>
                <w:szCs w:val="22"/>
                <w:lang w:val="en-GB"/>
              </w:rPr>
              <w:t xml:space="preserve"> + A</w:t>
            </w:r>
          </w:p>
        </w:tc>
      </w:tr>
      <w:tr w:rsidR="003A69AB" w:rsidRPr="0013602C" w14:paraId="4DECFD28" w14:textId="77777777" w:rsidTr="00712575">
        <w:trPr>
          <w:trHeight w:val="405"/>
        </w:trPr>
        <w:tc>
          <w:tcPr>
            <w:tcW w:w="567" w:type="dxa"/>
          </w:tcPr>
          <w:p w14:paraId="517F0B11" w14:textId="77777777" w:rsidR="003A69AB" w:rsidRPr="0013602C" w:rsidRDefault="003A69AB" w:rsidP="005C675C">
            <w:r w:rsidRPr="0013602C">
              <w:rPr>
                <w:noProof/>
                <w:lang w:val="en-US" w:eastAsia="en-US"/>
              </w:rPr>
              <w:drawing>
                <wp:inline distT="0" distB="0" distL="0" distR="0" wp14:anchorId="6B56E24A" wp14:editId="7F342C5C">
                  <wp:extent cx="200025" cy="200025"/>
                  <wp:effectExtent l="19050" t="0" r="9525" b="0"/>
                  <wp:docPr id="29" name="Imagen 3" descr="C:\Documents and Settings\Roger\starviewer\src\main\images\sagit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Documents and Settings\Roger\starviewer\src\main\images\sagit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46" cy="201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11D87068" w14:textId="77777777" w:rsidR="003A69AB" w:rsidRPr="00BF73E3" w:rsidRDefault="00BF73E3" w:rsidP="00BF73E3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Sagittal view</w:t>
            </w:r>
          </w:p>
        </w:tc>
        <w:tc>
          <w:tcPr>
            <w:tcW w:w="1701" w:type="dxa"/>
          </w:tcPr>
          <w:p w14:paraId="375D0878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+ 2</w:t>
            </w:r>
          </w:p>
        </w:tc>
        <w:tc>
          <w:tcPr>
            <w:tcW w:w="567" w:type="dxa"/>
          </w:tcPr>
          <w:p w14:paraId="071AB066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0F96D2D1" wp14:editId="2822461D">
                  <wp:extent cx="198782" cy="198782"/>
                  <wp:effectExtent l="19050" t="0" r="0" b="0"/>
                  <wp:docPr id="30" name="Imagen 7" descr="C:\Documents and Settings\Roger\starviewer\src\main\images\op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Documents and Settings\Roger\starviewer\src\main\images\op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lum bright="-1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782" cy="198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25EDF380" w14:textId="77777777" w:rsidR="003A69AB" w:rsidRPr="00BF73E3" w:rsidRDefault="000E03B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Open files</w:t>
            </w:r>
          </w:p>
        </w:tc>
        <w:tc>
          <w:tcPr>
            <w:tcW w:w="1985" w:type="dxa"/>
          </w:tcPr>
          <w:p w14:paraId="34A3430D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O</w:t>
            </w:r>
          </w:p>
        </w:tc>
        <w:tc>
          <w:tcPr>
            <w:tcW w:w="567" w:type="dxa"/>
          </w:tcPr>
          <w:p w14:paraId="7650237C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45E88420" wp14:editId="0421A54F">
                  <wp:extent cx="214312" cy="214312"/>
                  <wp:effectExtent l="19050" t="0" r="0" b="0"/>
                  <wp:docPr id="31" name="Imagen 1" descr="C:\Documents and Settings\Roger\starviewer\src\main\images\polyl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Documents and Settings\Roger\starviewer\src\main\images\polyl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" cy="214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7B6E3D1C" w14:textId="77777777"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Polygonal region</w:t>
            </w:r>
          </w:p>
        </w:tc>
        <w:tc>
          <w:tcPr>
            <w:tcW w:w="1417" w:type="dxa"/>
          </w:tcPr>
          <w:p w14:paraId="4F2B5F1F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8"/>
                <w:szCs w:val="28"/>
                <w:lang w:val="en-GB"/>
              </w:rPr>
              <w:sym w:font="Wingdings" w:char="F0F1"/>
            </w:r>
            <w:r w:rsidRPr="00BF73E3">
              <w:rPr>
                <w:sz w:val="22"/>
                <w:szCs w:val="22"/>
                <w:lang w:val="en-GB"/>
              </w:rPr>
              <w:t xml:space="preserve"> + R</w:t>
            </w:r>
          </w:p>
        </w:tc>
      </w:tr>
      <w:tr w:rsidR="003A69AB" w:rsidRPr="0013602C" w14:paraId="779D9D30" w14:textId="77777777" w:rsidTr="00712575">
        <w:trPr>
          <w:trHeight w:val="390"/>
        </w:trPr>
        <w:tc>
          <w:tcPr>
            <w:tcW w:w="567" w:type="dxa"/>
          </w:tcPr>
          <w:p w14:paraId="17B8B9A8" w14:textId="77777777" w:rsidR="003A69AB" w:rsidRPr="0013602C" w:rsidRDefault="003A69AB" w:rsidP="005C675C">
            <w:r w:rsidRPr="0013602C">
              <w:rPr>
                <w:noProof/>
                <w:lang w:val="en-US" w:eastAsia="en-US"/>
              </w:rPr>
              <w:drawing>
                <wp:inline distT="0" distB="0" distL="0" distR="0" wp14:anchorId="19CF6779" wp14:editId="44C14108">
                  <wp:extent cx="222637" cy="222637"/>
                  <wp:effectExtent l="19050" t="0" r="5963" b="0"/>
                  <wp:docPr id="32" name="Imagen 4" descr="C:\Documents and Settings\Roger\starviewer\src\main\images\cor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Documents and Settings\Roger\starviewer\src\main\images\cor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50" cy="223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24B71882" w14:textId="77777777" w:rsidR="003A69AB" w:rsidRPr="00BF73E3" w:rsidRDefault="00BF73E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Coronal view</w:t>
            </w:r>
          </w:p>
        </w:tc>
        <w:tc>
          <w:tcPr>
            <w:tcW w:w="1701" w:type="dxa"/>
          </w:tcPr>
          <w:p w14:paraId="1F33E8BA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+ 3</w:t>
            </w:r>
          </w:p>
        </w:tc>
        <w:tc>
          <w:tcPr>
            <w:tcW w:w="567" w:type="dxa"/>
          </w:tcPr>
          <w:p w14:paraId="2573F593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44E8B2F6" wp14:editId="2E266627">
                  <wp:extent cx="190832" cy="190832"/>
                  <wp:effectExtent l="19050" t="0" r="0" b="0"/>
                  <wp:docPr id="33" name="Imagen 8" descr="C:\Documents and Settings\Roger\starviewer\src\main\images\openDICOMDI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Documents and Settings\Roger\starviewer\src\main\images\openDICOMDI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931" cy="1959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CA0BF3F" w14:textId="77777777" w:rsidR="003A69AB" w:rsidRPr="00BF73E3" w:rsidRDefault="000E03B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Open</w:t>
            </w:r>
            <w:r w:rsidR="003A69AB" w:rsidRPr="00BF73E3">
              <w:rPr>
                <w:sz w:val="22"/>
                <w:szCs w:val="22"/>
                <w:lang w:val="en-GB"/>
              </w:rPr>
              <w:t xml:space="preserve"> DICOMDIR</w:t>
            </w:r>
          </w:p>
        </w:tc>
        <w:tc>
          <w:tcPr>
            <w:tcW w:w="1985" w:type="dxa"/>
          </w:tcPr>
          <w:p w14:paraId="6DD5D297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D</w:t>
            </w:r>
          </w:p>
        </w:tc>
        <w:tc>
          <w:tcPr>
            <w:tcW w:w="567" w:type="dxa"/>
          </w:tcPr>
          <w:p w14:paraId="3EFCCAB0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1229B765" wp14:editId="656D4D45">
                  <wp:extent cx="225779" cy="190500"/>
                  <wp:effectExtent l="19050" t="0" r="0" b="0"/>
                  <wp:docPr id="34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17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66" cy="194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02F8A812" w14:textId="77777777"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Erase all annotations</w:t>
            </w:r>
          </w:p>
        </w:tc>
        <w:tc>
          <w:tcPr>
            <w:tcW w:w="1417" w:type="dxa"/>
          </w:tcPr>
          <w:p w14:paraId="18545DC2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E</w:t>
            </w:r>
          </w:p>
        </w:tc>
      </w:tr>
      <w:tr w:rsidR="003A69AB" w:rsidRPr="0013602C" w14:paraId="43F9207F" w14:textId="77777777" w:rsidTr="00712575">
        <w:trPr>
          <w:trHeight w:val="405"/>
        </w:trPr>
        <w:tc>
          <w:tcPr>
            <w:tcW w:w="567" w:type="dxa"/>
            <w:vMerge w:val="restart"/>
          </w:tcPr>
          <w:p w14:paraId="74A436BE" w14:textId="77777777" w:rsidR="003A69AB" w:rsidRPr="005A1FB6" w:rsidRDefault="005A1FB6" w:rsidP="007C0FF3">
            <w:r w:rsidRPr="0013602C">
              <w:rPr>
                <w:noProof/>
                <w:lang w:val="en-US" w:eastAsia="en-US"/>
              </w:rPr>
              <w:drawing>
                <wp:inline distT="0" distB="0" distL="0" distR="0" wp14:anchorId="2D3A3705" wp14:editId="2D5D8453">
                  <wp:extent cx="238760" cy="238760"/>
                  <wp:effectExtent l="19050" t="0" r="8890" b="0"/>
                  <wp:docPr id="2" name="Imagen 5" descr="C:\Documents and Settings\Roger\starviewer\src\main\images\phot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Documents and Settings\Roger\starviewer\src\main\images\phot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3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5AD4FE0C" w14:textId="77777777" w:rsidR="003A69AB" w:rsidRPr="00BF73E3" w:rsidRDefault="00BF73E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Current image screenshot</w:t>
            </w:r>
          </w:p>
        </w:tc>
        <w:tc>
          <w:tcPr>
            <w:tcW w:w="1701" w:type="dxa"/>
          </w:tcPr>
          <w:p w14:paraId="38230945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S</w:t>
            </w:r>
          </w:p>
        </w:tc>
        <w:tc>
          <w:tcPr>
            <w:tcW w:w="567" w:type="dxa"/>
          </w:tcPr>
          <w:p w14:paraId="33278006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77AA1EE5" wp14:editId="5470209D">
                  <wp:extent cx="222637" cy="222637"/>
                  <wp:effectExtent l="0" t="0" r="0" b="0"/>
                  <wp:docPr id="36" name="Imagen 9" descr="C:\Documents and Settings\Roger\starviewer\src\main\images\databas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Documents and Settings\Roger\starviewer\src\main\images\databas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036" cy="229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0D67257F" w14:textId="77777777"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Explore local studies</w:t>
            </w:r>
          </w:p>
        </w:tc>
        <w:tc>
          <w:tcPr>
            <w:tcW w:w="1985" w:type="dxa"/>
          </w:tcPr>
          <w:p w14:paraId="49163F45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L</w:t>
            </w:r>
          </w:p>
        </w:tc>
        <w:tc>
          <w:tcPr>
            <w:tcW w:w="567" w:type="dxa"/>
          </w:tcPr>
          <w:p w14:paraId="75861480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6CA016C0" wp14:editId="5495BD48">
                  <wp:extent cx="223838" cy="223838"/>
                  <wp:effectExtent l="19050" t="0" r="4762" b="0"/>
                  <wp:docPr id="38" name="50 Imagen" descr="resto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store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9" cy="224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33CD7BEB" w14:textId="77777777"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Restore</w:t>
            </w:r>
          </w:p>
        </w:tc>
        <w:tc>
          <w:tcPr>
            <w:tcW w:w="1417" w:type="dxa"/>
          </w:tcPr>
          <w:p w14:paraId="6D17C54E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R</w:t>
            </w:r>
          </w:p>
        </w:tc>
      </w:tr>
      <w:tr w:rsidR="003A69AB" w:rsidRPr="0013602C" w14:paraId="27486FAF" w14:textId="77777777" w:rsidTr="00712575">
        <w:trPr>
          <w:trHeight w:val="390"/>
        </w:trPr>
        <w:tc>
          <w:tcPr>
            <w:tcW w:w="567" w:type="dxa"/>
            <w:vMerge/>
          </w:tcPr>
          <w:p w14:paraId="476075FD" w14:textId="77777777" w:rsidR="003A69AB" w:rsidRPr="0013602C" w:rsidRDefault="003A69AB" w:rsidP="005C675C"/>
        </w:tc>
        <w:tc>
          <w:tcPr>
            <w:tcW w:w="2268" w:type="dxa"/>
          </w:tcPr>
          <w:p w14:paraId="5A9B3A2F" w14:textId="77777777" w:rsidR="003A69AB" w:rsidRPr="00BF73E3" w:rsidRDefault="000E03B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Whole series screenshot</w:t>
            </w:r>
          </w:p>
        </w:tc>
        <w:tc>
          <w:tcPr>
            <w:tcW w:w="1701" w:type="dxa"/>
          </w:tcPr>
          <w:p w14:paraId="1013FDA9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A</w:t>
            </w:r>
          </w:p>
        </w:tc>
        <w:tc>
          <w:tcPr>
            <w:tcW w:w="567" w:type="dxa"/>
          </w:tcPr>
          <w:p w14:paraId="69F6F50A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0F8B64FA" wp14:editId="71AD7AEC">
                  <wp:extent cx="238539" cy="238539"/>
                  <wp:effectExtent l="19050" t="0" r="0" b="0"/>
                  <wp:docPr id="39" name="Imagen 10" descr="C:\Documents and Settings\Roger\starviewer\src\main\images\pacs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Documents and Settings\Roger\starviewer\src\main\images\pacs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38" cy="2411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422366C3" w14:textId="77777777"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Search in the PACS</w:t>
            </w:r>
          </w:p>
        </w:tc>
        <w:tc>
          <w:tcPr>
            <w:tcW w:w="1985" w:type="dxa"/>
          </w:tcPr>
          <w:p w14:paraId="632A106B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 P</w:t>
            </w:r>
          </w:p>
        </w:tc>
        <w:tc>
          <w:tcPr>
            <w:tcW w:w="567" w:type="dxa"/>
          </w:tcPr>
          <w:p w14:paraId="5FC4C0F2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 wp14:anchorId="2751A11A" wp14:editId="019E358C">
                  <wp:extent cx="262255" cy="204788"/>
                  <wp:effectExtent l="19050" t="0" r="4445" b="0"/>
                  <wp:docPr id="45" name="53 Imagen" descr="full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ullscreen.png"/>
                          <pic:cNvPicPr/>
                        </pic:nvPicPr>
                        <pic:blipFill>
                          <a:blip r:embed="rId22" cstate="print"/>
                          <a:srcRect t="9091" b="127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55" cy="20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1A2AE938" w14:textId="77777777" w:rsidR="003A69AB" w:rsidRPr="00BF73E3" w:rsidRDefault="00FC5E85" w:rsidP="00FC5E85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Maximise to several</w:t>
            </w:r>
            <w:r w:rsidR="003A69AB" w:rsidRPr="00BF73E3">
              <w:rPr>
                <w:sz w:val="22"/>
                <w:szCs w:val="22"/>
                <w:lang w:val="en-GB"/>
              </w:rPr>
              <w:t xml:space="preserve"> </w:t>
            </w:r>
            <w:r>
              <w:rPr>
                <w:sz w:val="22"/>
                <w:szCs w:val="22"/>
                <w:lang w:val="en-GB"/>
              </w:rPr>
              <w:t>screens</w:t>
            </w:r>
          </w:p>
        </w:tc>
        <w:tc>
          <w:tcPr>
            <w:tcW w:w="1417" w:type="dxa"/>
          </w:tcPr>
          <w:p w14:paraId="7B41D2FF" w14:textId="77777777" w:rsidR="003A69AB" w:rsidRPr="00BF73E3" w:rsidRDefault="003A69A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2"/>
                <w:szCs w:val="22"/>
                <w:lang w:val="en-GB"/>
              </w:rPr>
              <w:t>Ctrl +</w:t>
            </w:r>
            <w:r w:rsidRPr="00BF73E3">
              <w:rPr>
                <w:sz w:val="28"/>
                <w:szCs w:val="28"/>
                <w:lang w:val="en-GB"/>
              </w:rPr>
              <w:sym w:font="Wingdings" w:char="F0F1"/>
            </w:r>
            <w:r w:rsidRPr="00BF73E3">
              <w:rPr>
                <w:sz w:val="22"/>
                <w:szCs w:val="22"/>
                <w:lang w:val="en-GB"/>
              </w:rPr>
              <w:t xml:space="preserve">+ </w:t>
            </w:r>
            <w:r w:rsidRPr="00BF73E3">
              <w:rPr>
                <w:rFonts w:cs="Arial"/>
                <w:sz w:val="22"/>
                <w:szCs w:val="22"/>
                <w:lang w:val="en-GB"/>
              </w:rPr>
              <w:t>M</w:t>
            </w:r>
          </w:p>
        </w:tc>
      </w:tr>
      <w:tr w:rsidR="003A69AB" w:rsidRPr="0013602C" w14:paraId="39B5D30C" w14:textId="77777777" w:rsidTr="00712575">
        <w:trPr>
          <w:trHeight w:val="390"/>
        </w:trPr>
        <w:tc>
          <w:tcPr>
            <w:tcW w:w="567" w:type="dxa"/>
          </w:tcPr>
          <w:p w14:paraId="20F1478C" w14:textId="77777777" w:rsidR="003A69AB" w:rsidRPr="006B1C36" w:rsidRDefault="005C30A6" w:rsidP="006B1C36">
            <w:r w:rsidRPr="005C30A6">
              <w:rPr>
                <w:noProof/>
                <w:lang w:val="en-US" w:eastAsia="en-US"/>
              </w:rPr>
              <w:drawing>
                <wp:inline distT="0" distB="0" distL="0" distR="0" wp14:anchorId="2D78D9D5" wp14:editId="10498D09">
                  <wp:extent cx="234000" cy="235819"/>
                  <wp:effectExtent l="19050" t="0" r="0" b="0"/>
                  <wp:docPr id="7" name="Imagen 1" descr="C:\Users\Roger\Documents\trueta\starviewer\src\main\images\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unlink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" cy="2358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3527776" w14:textId="77777777" w:rsidR="003A69AB" w:rsidRPr="00BF73E3" w:rsidRDefault="000E03B3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Unlink all viewers</w:t>
            </w:r>
          </w:p>
        </w:tc>
        <w:tc>
          <w:tcPr>
            <w:tcW w:w="1701" w:type="dxa"/>
          </w:tcPr>
          <w:p w14:paraId="6DBDCD25" w14:textId="77777777" w:rsidR="003A69AB" w:rsidRPr="00BF73E3" w:rsidRDefault="005C30A6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8"/>
                <w:szCs w:val="28"/>
                <w:lang w:val="en-GB"/>
              </w:rPr>
              <w:sym w:font="Wingdings" w:char="F0F1"/>
            </w:r>
            <w:r w:rsidRPr="00BF73E3">
              <w:rPr>
                <w:sz w:val="22"/>
                <w:szCs w:val="22"/>
                <w:lang w:val="en-GB"/>
              </w:rPr>
              <w:t xml:space="preserve"> + </w:t>
            </w:r>
            <w:r w:rsidR="00EB2CF2" w:rsidRPr="00BF73E3">
              <w:rPr>
                <w:sz w:val="22"/>
                <w:szCs w:val="22"/>
                <w:lang w:val="en-GB"/>
              </w:rPr>
              <w:t>U</w:t>
            </w:r>
          </w:p>
        </w:tc>
        <w:tc>
          <w:tcPr>
            <w:tcW w:w="567" w:type="dxa"/>
          </w:tcPr>
          <w:p w14:paraId="2573F822" w14:textId="77777777" w:rsidR="003A69AB" w:rsidRPr="00BF73E3" w:rsidRDefault="001F7FFB" w:rsidP="005C675C">
            <w:pPr>
              <w:rPr>
                <w:noProof/>
                <w:sz w:val="22"/>
                <w:szCs w:val="22"/>
                <w:lang w:val="en-GB"/>
              </w:rPr>
            </w:pPr>
            <w:r w:rsidRPr="00BF73E3">
              <w:rPr>
                <w:noProof/>
                <w:lang w:val="en-US" w:eastAsia="en-US"/>
              </w:rPr>
              <w:drawing>
                <wp:inline distT="0" distB="0" distL="0" distR="0" wp14:anchorId="70B44A47" wp14:editId="4F926A3C">
                  <wp:extent cx="239479" cy="225841"/>
                  <wp:effectExtent l="19050" t="0" r="8171" b="0"/>
                  <wp:docPr id="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424" cy="2276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D02F535" w14:textId="77777777" w:rsidR="003A69AB" w:rsidRPr="00BF73E3" w:rsidRDefault="00FC5E85" w:rsidP="005C675C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Magnify</w:t>
            </w:r>
          </w:p>
        </w:tc>
        <w:tc>
          <w:tcPr>
            <w:tcW w:w="1985" w:type="dxa"/>
          </w:tcPr>
          <w:p w14:paraId="2585EFB0" w14:textId="77777777" w:rsidR="003A69AB" w:rsidRPr="00BF73E3" w:rsidRDefault="001F7FFB" w:rsidP="005C675C">
            <w:pPr>
              <w:rPr>
                <w:sz w:val="22"/>
                <w:szCs w:val="22"/>
                <w:lang w:val="en-GB"/>
              </w:rPr>
            </w:pPr>
            <w:r w:rsidRPr="00BF73E3">
              <w:rPr>
                <w:sz w:val="28"/>
                <w:szCs w:val="28"/>
                <w:lang w:val="en-GB"/>
              </w:rPr>
              <w:sym w:font="Wingdings" w:char="F0F1"/>
            </w:r>
            <w:r w:rsidRPr="00BF73E3">
              <w:rPr>
                <w:sz w:val="22"/>
                <w:szCs w:val="22"/>
                <w:lang w:val="en-GB"/>
              </w:rPr>
              <w:t xml:space="preserve"> + Z</w:t>
            </w:r>
          </w:p>
        </w:tc>
        <w:tc>
          <w:tcPr>
            <w:tcW w:w="567" w:type="dxa"/>
          </w:tcPr>
          <w:p w14:paraId="1E48E91D" w14:textId="77777777" w:rsidR="003A69AB" w:rsidRPr="00BF73E3" w:rsidRDefault="003A69AB" w:rsidP="005C675C">
            <w:pPr>
              <w:rPr>
                <w:color w:val="FFFFFF" w:themeColor="background1"/>
                <w:sz w:val="22"/>
                <w:szCs w:val="22"/>
                <w:lang w:val="en-GB"/>
              </w:rPr>
            </w:pPr>
          </w:p>
        </w:tc>
        <w:tc>
          <w:tcPr>
            <w:tcW w:w="2977" w:type="dxa"/>
          </w:tcPr>
          <w:p w14:paraId="6E23BD85" w14:textId="77777777" w:rsidR="003A69AB" w:rsidRPr="00BF73E3" w:rsidRDefault="00182126" w:rsidP="00182126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Move window to another screen</w:t>
            </w:r>
          </w:p>
        </w:tc>
        <w:tc>
          <w:tcPr>
            <w:tcW w:w="1417" w:type="dxa"/>
          </w:tcPr>
          <w:p w14:paraId="6C2A9C29" w14:textId="77777777" w:rsidR="003A69AB" w:rsidRPr="00BF73E3" w:rsidRDefault="00650781" w:rsidP="005C675C">
            <w:pPr>
              <w:rPr>
                <w:sz w:val="22"/>
                <w:szCs w:val="22"/>
                <w:lang w:val="en-GB"/>
              </w:rPr>
            </w:pPr>
            <w:r>
              <w:rPr>
                <w:noProof/>
                <w:sz w:val="22"/>
                <w:szCs w:val="22"/>
                <w:lang w:val="en-GB"/>
              </w:rPr>
              <w:pict w14:anchorId="3F025956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_x0000_s1029" type="#_x0000_t32" style="position:absolute;margin-left:48.65pt;margin-top:9.15pt;width:13.95pt;height:0;z-index:251663360;mso-position-horizontal-relative:text;mso-position-vertical-relative:text" o:connectortype="straight">
                  <v:stroke endarrow="block"/>
                </v:shape>
              </w:pict>
            </w:r>
            <w:r w:rsidR="003A69AB" w:rsidRPr="00BF73E3">
              <w:rPr>
                <w:sz w:val="22"/>
                <w:szCs w:val="22"/>
                <w:lang w:val="en-GB"/>
              </w:rPr>
              <w:t>Ctrl +</w:t>
            </w:r>
            <w:r w:rsidR="003A69AB" w:rsidRPr="00BF73E3">
              <w:rPr>
                <w:sz w:val="28"/>
                <w:szCs w:val="28"/>
                <w:lang w:val="en-GB"/>
              </w:rPr>
              <w:sym w:font="Wingdings" w:char="F0F1"/>
            </w:r>
            <w:r w:rsidR="003A69AB" w:rsidRPr="00BF73E3">
              <w:rPr>
                <w:sz w:val="22"/>
                <w:szCs w:val="22"/>
                <w:lang w:val="en-GB"/>
              </w:rPr>
              <w:t xml:space="preserve">+ </w:t>
            </w:r>
          </w:p>
        </w:tc>
      </w:tr>
      <w:tr w:rsidR="002465CA" w:rsidRPr="0013602C" w14:paraId="429B9FBA" w14:textId="77777777" w:rsidTr="00712575">
        <w:trPr>
          <w:trHeight w:val="390"/>
        </w:trPr>
        <w:tc>
          <w:tcPr>
            <w:tcW w:w="567" w:type="dxa"/>
          </w:tcPr>
          <w:p w14:paraId="0F6E3A78" w14:textId="77777777" w:rsidR="002465CA" w:rsidRPr="005C30A6" w:rsidRDefault="00650781" w:rsidP="002465CA">
            <w:pPr>
              <w:rPr>
                <w:noProof/>
                <w:lang w:eastAsia="ca-ES"/>
              </w:rPr>
            </w:pPr>
            <w:r>
              <w:rPr>
                <w:noProof/>
                <w:lang w:eastAsia="ca-ES"/>
              </w:rPr>
              <w:pict w14:anchorId="582A146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.65pt;height:18.65pt">
                  <v:imagedata r:id="rId25" o:title="system-run"/>
                </v:shape>
              </w:pict>
            </w:r>
          </w:p>
        </w:tc>
        <w:tc>
          <w:tcPr>
            <w:tcW w:w="2268" w:type="dxa"/>
          </w:tcPr>
          <w:p w14:paraId="12C5CF89" w14:textId="77777777" w:rsidR="002465CA" w:rsidRPr="00BF73E3" w:rsidRDefault="000E03B3" w:rsidP="002465CA">
            <w:pPr>
              <w:rPr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External applications</w:t>
            </w:r>
          </w:p>
        </w:tc>
        <w:tc>
          <w:tcPr>
            <w:tcW w:w="1701" w:type="dxa"/>
          </w:tcPr>
          <w:p w14:paraId="49B76840" w14:textId="77777777" w:rsidR="002465CA" w:rsidRPr="00BF73E3" w:rsidRDefault="002465CA" w:rsidP="002465CA">
            <w:pPr>
              <w:rPr>
                <w:sz w:val="28"/>
                <w:szCs w:val="28"/>
                <w:lang w:val="en-GB"/>
              </w:rPr>
            </w:pPr>
            <w:r w:rsidRPr="00BF73E3">
              <w:rPr>
                <w:sz w:val="28"/>
                <w:szCs w:val="28"/>
                <w:lang w:val="en-GB"/>
              </w:rPr>
              <w:sym w:font="Wingdings" w:char="F0F1"/>
            </w:r>
            <w:r w:rsidRPr="00BF73E3">
              <w:rPr>
                <w:sz w:val="22"/>
                <w:szCs w:val="22"/>
                <w:lang w:val="en-GB"/>
              </w:rPr>
              <w:t xml:space="preserve"> + F1 ... F12</w:t>
            </w:r>
          </w:p>
        </w:tc>
        <w:tc>
          <w:tcPr>
            <w:tcW w:w="567" w:type="dxa"/>
          </w:tcPr>
          <w:p w14:paraId="1C2742E8" w14:textId="77777777" w:rsidR="002465CA" w:rsidRPr="00BF73E3" w:rsidRDefault="002465CA" w:rsidP="002465CA">
            <w:pPr>
              <w:rPr>
                <w:noProof/>
                <w:lang w:val="en-GB" w:eastAsia="ca-ES"/>
              </w:rPr>
            </w:pPr>
          </w:p>
        </w:tc>
        <w:tc>
          <w:tcPr>
            <w:tcW w:w="2268" w:type="dxa"/>
          </w:tcPr>
          <w:p w14:paraId="293E8816" w14:textId="77777777" w:rsidR="002465CA" w:rsidRPr="00BF73E3" w:rsidRDefault="002465CA" w:rsidP="002465CA">
            <w:pPr>
              <w:rPr>
                <w:sz w:val="22"/>
                <w:szCs w:val="22"/>
                <w:lang w:val="en-GB"/>
              </w:rPr>
            </w:pPr>
          </w:p>
        </w:tc>
        <w:tc>
          <w:tcPr>
            <w:tcW w:w="1985" w:type="dxa"/>
          </w:tcPr>
          <w:p w14:paraId="5EF78A9C" w14:textId="77777777" w:rsidR="002465CA" w:rsidRPr="00BF73E3" w:rsidRDefault="002465CA" w:rsidP="002465CA">
            <w:pPr>
              <w:rPr>
                <w:sz w:val="28"/>
                <w:szCs w:val="28"/>
                <w:lang w:val="en-GB"/>
              </w:rPr>
            </w:pPr>
          </w:p>
        </w:tc>
        <w:tc>
          <w:tcPr>
            <w:tcW w:w="567" w:type="dxa"/>
          </w:tcPr>
          <w:p w14:paraId="598D5B9C" w14:textId="77777777" w:rsidR="002465CA" w:rsidRPr="00BF73E3" w:rsidRDefault="002465CA" w:rsidP="002465CA">
            <w:pPr>
              <w:rPr>
                <w:color w:val="FFFFFF" w:themeColor="background1"/>
                <w:sz w:val="22"/>
                <w:szCs w:val="22"/>
                <w:lang w:val="en-GB"/>
              </w:rPr>
            </w:pPr>
          </w:p>
        </w:tc>
        <w:tc>
          <w:tcPr>
            <w:tcW w:w="2977" w:type="dxa"/>
          </w:tcPr>
          <w:p w14:paraId="1F0060D1" w14:textId="77777777" w:rsidR="002465CA" w:rsidRPr="00BF73E3" w:rsidRDefault="002465CA" w:rsidP="002465CA">
            <w:pPr>
              <w:rPr>
                <w:sz w:val="22"/>
                <w:szCs w:val="22"/>
                <w:lang w:val="en-GB"/>
              </w:rPr>
            </w:pPr>
          </w:p>
        </w:tc>
        <w:tc>
          <w:tcPr>
            <w:tcW w:w="1417" w:type="dxa"/>
          </w:tcPr>
          <w:p w14:paraId="6C8EF00A" w14:textId="77777777" w:rsidR="002465CA" w:rsidRPr="00BF73E3" w:rsidRDefault="002465CA" w:rsidP="002465CA">
            <w:pPr>
              <w:rPr>
                <w:noProof/>
                <w:sz w:val="22"/>
                <w:szCs w:val="22"/>
                <w:lang w:val="en-GB"/>
              </w:rPr>
            </w:pPr>
          </w:p>
        </w:tc>
      </w:tr>
    </w:tbl>
    <w:p w14:paraId="674B7238" w14:textId="77777777" w:rsidR="00620CAA" w:rsidRPr="00620CAA" w:rsidRDefault="00620CAA" w:rsidP="00620CAA">
      <w:pPr>
        <w:rPr>
          <w:lang w:val="es-ES"/>
        </w:rPr>
      </w:pPr>
    </w:p>
    <w:sectPr w:rsidR="00620CAA" w:rsidRPr="00620CAA" w:rsidSect="006B1C36">
      <w:headerReference w:type="even" r:id="rId26"/>
      <w:headerReference w:type="default" r:id="rId27"/>
      <w:footerReference w:type="even" r:id="rId28"/>
      <w:headerReference w:type="first" r:id="rId29"/>
      <w:pgSz w:w="16840" w:h="11900" w:orient="landscape"/>
      <w:pgMar w:top="567" w:right="1418" w:bottom="142" w:left="1134" w:header="140" w:footer="57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10001B7C" w14:textId="77777777" w:rsidR="00650781" w:rsidRDefault="00650781" w:rsidP="00D32605">
      <w:r>
        <w:separator/>
      </w:r>
    </w:p>
  </w:endnote>
  <w:endnote w:type="continuationSeparator" w:id="0">
    <w:p w14:paraId="65010C87" w14:textId="77777777" w:rsidR="00650781" w:rsidRDefault="00650781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Neue MediumCond">
    <w:altName w:val="Times New Roman"/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NeueLT Com 47 LtCn">
    <w:altName w:val="Arial Narrow"/>
    <w:charset w:val="00"/>
    <w:family w:val="swiss"/>
    <w:pitch w:val="variable"/>
    <w:sig w:usb0="8000008F" w:usb1="10002042" w:usb2="00000000" w:usb3="00000000" w:csb0="0000009B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NeueLT Com 67 MdCn">
    <w:altName w:val="Arial Narrow"/>
    <w:charset w:val="00"/>
    <w:family w:val="swiss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lbany">
    <w:altName w:val="Arial"/>
    <w:charset w:val="00"/>
    <w:family w:val="swiss"/>
    <w:pitch w:val="variable"/>
  </w:font>
  <w:font w:name="HG Mincho Light J">
    <w:charset w:val="00"/>
    <w:family w:val="auto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B3D5829" w14:textId="77777777" w:rsidR="003D7A75" w:rsidRDefault="00AA09F0" w:rsidP="0083183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3D7A7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B6BFEC0" w14:textId="77777777" w:rsidR="003D7A75" w:rsidRDefault="003D7A7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0FB4B827" w14:textId="77777777" w:rsidR="00650781" w:rsidRDefault="00650781" w:rsidP="00D32605">
      <w:r>
        <w:separator/>
      </w:r>
    </w:p>
  </w:footnote>
  <w:footnote w:type="continuationSeparator" w:id="0">
    <w:p w14:paraId="39ADE936" w14:textId="77777777" w:rsidR="00650781" w:rsidRDefault="00650781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204D587" w14:textId="77777777" w:rsidR="003D7A75" w:rsidRDefault="00650781" w:rsidP="00D32605">
    <w:pPr>
      <w:pStyle w:val="Header"/>
    </w:pPr>
    <w:r>
      <w:rPr>
        <w:noProof/>
        <w:lang w:val="en-US" w:eastAsia="en-US"/>
      </w:rPr>
      <w:pict w14:anchorId="7C07680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6645527" w14:textId="77777777" w:rsidR="000C3ADD" w:rsidRDefault="000C3ADD">
    <w:r>
      <w:rPr>
        <w:noProof/>
        <w:lang w:val="en-US" w:eastAsia="en-US"/>
      </w:rPr>
      <w:drawing>
        <wp:anchor distT="0" distB="0" distL="114300" distR="114300" simplePos="0" relativeHeight="251662336" behindDoc="0" locked="0" layoutInCell="1" allowOverlap="1" wp14:anchorId="432F3122" wp14:editId="047CB59B">
          <wp:simplePos x="0" y="0"/>
          <wp:positionH relativeFrom="margin">
            <wp:posOffset>-3810</wp:posOffset>
          </wp:positionH>
          <wp:positionV relativeFrom="margin">
            <wp:posOffset>-886460</wp:posOffset>
          </wp:positionV>
          <wp:extent cx="1913890" cy="489585"/>
          <wp:effectExtent l="0" t="0" r="0" b="0"/>
          <wp:wrapThrough wrapText="bothSides">
            <wp:wrapPolygon edited="0">
              <wp:start x="0" y="0"/>
              <wp:lineTo x="0" y="21012"/>
              <wp:lineTo x="8600" y="21012"/>
              <wp:lineTo x="13760" y="21012"/>
              <wp:lineTo x="21500" y="16809"/>
              <wp:lineTo x="21500" y="11767"/>
              <wp:lineTo x="8600" y="0"/>
              <wp:lineTo x="0" y="0"/>
            </wp:wrapPolygon>
          </wp:wrapThrough>
          <wp:docPr id="3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3890" cy="4895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tbl>
    <w:tblPr>
      <w:tblStyle w:val="StarHeader"/>
      <w:tblW w:w="5670" w:type="dxa"/>
      <w:jc w:val="right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513A1A" w14:paraId="0C7D665D" w14:textId="77777777" w:rsidTr="000C3ADD">
      <w:trPr>
        <w:trHeight w:hRule="exact" w:val="374"/>
        <w:jc w:val="right"/>
      </w:trPr>
      <w:tc>
        <w:tcPr>
          <w:tcW w:w="5670" w:type="dxa"/>
        </w:tcPr>
        <w:p w14:paraId="6223A4FD" w14:textId="77777777" w:rsidR="003D7A75" w:rsidRPr="00BF73E3" w:rsidRDefault="00BF73E3" w:rsidP="00712575">
          <w:pPr>
            <w:rPr>
              <w:rStyle w:val="Strong"/>
              <w:lang w:val="en-GB"/>
            </w:rPr>
          </w:pPr>
          <w:r w:rsidRPr="00BF73E3">
            <w:rPr>
              <w:rStyle w:val="Strong"/>
              <w:lang w:val="en-GB"/>
            </w:rPr>
            <w:t>SHORTCUTS</w:t>
          </w:r>
        </w:p>
      </w:tc>
    </w:tr>
    <w:tr w:rsidR="003D7A75" w:rsidRPr="00513A1A" w14:paraId="65E9DB4D" w14:textId="77777777" w:rsidTr="000C3ADD">
      <w:trPr>
        <w:trHeight w:hRule="exact" w:val="374"/>
        <w:jc w:val="right"/>
      </w:trPr>
      <w:tc>
        <w:tcPr>
          <w:tcW w:w="5670" w:type="dxa"/>
        </w:tcPr>
        <w:p w14:paraId="41CCB934" w14:textId="77777777" w:rsidR="003D7A75" w:rsidRPr="00BF73E3" w:rsidRDefault="00712575" w:rsidP="00BF73E3">
          <w:pPr>
            <w:rPr>
              <w:rStyle w:val="Strong"/>
              <w:lang w:val="en-GB"/>
            </w:rPr>
          </w:pPr>
          <w:r w:rsidRPr="00BF73E3">
            <w:rPr>
              <w:rStyle w:val="Strong"/>
              <w:lang w:val="en-GB"/>
            </w:rPr>
            <w:t>v</w:t>
          </w:r>
          <w:r w:rsidR="00BF73E3" w:rsidRPr="00BF73E3">
            <w:rPr>
              <w:rStyle w:val="Strong"/>
              <w:lang w:val="en-GB"/>
            </w:rPr>
            <w:t>1</w:t>
          </w:r>
          <w:r w:rsidR="0076796D" w:rsidRPr="00BF73E3">
            <w:rPr>
              <w:rStyle w:val="Strong"/>
              <w:lang w:val="en-GB"/>
            </w:rPr>
            <w:t>.</w:t>
          </w:r>
          <w:r w:rsidR="00BF73E3" w:rsidRPr="00BF73E3">
            <w:rPr>
              <w:rStyle w:val="Strong"/>
              <w:lang w:val="en-GB"/>
            </w:rPr>
            <w:t>0</w:t>
          </w:r>
        </w:p>
      </w:tc>
    </w:tr>
    <w:tr w:rsidR="009140BD" w:rsidRPr="00513A1A" w14:paraId="257B3F67" w14:textId="77777777" w:rsidTr="000C3ADD">
      <w:trPr>
        <w:trHeight w:hRule="exact" w:val="374"/>
        <w:jc w:val="right"/>
      </w:trPr>
      <w:tc>
        <w:tcPr>
          <w:tcW w:w="5670" w:type="dxa"/>
        </w:tcPr>
        <w:p w14:paraId="578F09E3" w14:textId="77777777" w:rsidR="009140BD" w:rsidRPr="00BF73E3" w:rsidRDefault="00A3186A" w:rsidP="00BF73E3">
          <w:pPr>
            <w:rPr>
              <w:rStyle w:val="Strong"/>
              <w:rFonts w:ascii="HelveticaNeueLT Com 47 LtCn" w:hAnsi="HelveticaNeueLT Com 47 LtCn"/>
              <w:lang w:val="en-GB"/>
            </w:rPr>
          </w:pPr>
          <w:r w:rsidRPr="00BF73E3">
            <w:rPr>
              <w:rStyle w:val="Strong"/>
              <w:rFonts w:ascii="HelveticaNeueLT Com 47 LtCn" w:hAnsi="HelveticaNeueLT Com 47 LtCn"/>
              <w:lang w:val="en-GB"/>
            </w:rPr>
            <w:t>Informa</w:t>
          </w:r>
          <w:r w:rsidR="00BF73E3" w:rsidRPr="00BF73E3">
            <w:rPr>
              <w:rStyle w:val="Strong"/>
              <w:rFonts w:ascii="HelveticaNeueLT Com 47 LtCn" w:hAnsi="HelveticaNeueLT Com 47 LtCn"/>
              <w:lang w:val="en-GB"/>
            </w:rPr>
            <w:t>t</w:t>
          </w:r>
          <w:r w:rsidRPr="00BF73E3">
            <w:rPr>
              <w:rStyle w:val="Strong"/>
              <w:rFonts w:ascii="HelveticaNeueLT Com 47 LtCn" w:hAnsi="HelveticaNeueLT Com 47 LtCn"/>
              <w:lang w:val="en-GB"/>
            </w:rPr>
            <w:t>i</w:t>
          </w:r>
          <w:r w:rsidR="00BF73E3" w:rsidRPr="00BF73E3">
            <w:rPr>
              <w:lang w:val="en-GB"/>
            </w:rPr>
            <w:t>on</w:t>
          </w:r>
          <w:r w:rsidRPr="00BF73E3">
            <w:rPr>
              <w:lang w:val="en-GB"/>
            </w:rPr>
            <w:t xml:space="preserve"> </w:t>
          </w:r>
          <w:r w:rsidR="00BF73E3" w:rsidRPr="00BF73E3">
            <w:rPr>
              <w:lang w:val="en-GB"/>
            </w:rPr>
            <w:t>and</w:t>
          </w:r>
          <w:r w:rsidRPr="00BF73E3">
            <w:rPr>
              <w:lang w:val="en-GB"/>
            </w:rPr>
            <w:t xml:space="preserve"> sup</w:t>
          </w:r>
          <w:r w:rsidR="00BF73E3" w:rsidRPr="00BF73E3">
            <w:rPr>
              <w:lang w:val="en-GB"/>
            </w:rPr>
            <w:t>p</w:t>
          </w:r>
          <w:r w:rsidRPr="00BF73E3">
            <w:rPr>
              <w:lang w:val="en-GB"/>
            </w:rPr>
            <w:t>ort: support@starviewer.udg.edu</w:t>
          </w:r>
        </w:p>
      </w:tc>
    </w:tr>
  </w:tbl>
  <w:p w14:paraId="043C2884" w14:textId="77777777" w:rsidR="003D7A75" w:rsidRDefault="003D7A75" w:rsidP="00D32605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C7454C9" w14:textId="77777777" w:rsidR="003D7A75" w:rsidRDefault="00650781" w:rsidP="00D32605">
    <w:pPr>
      <w:pStyle w:val="Header"/>
    </w:pPr>
    <w:r>
      <w:rPr>
        <w:noProof/>
        <w:lang w:val="en-US" w:eastAsia="en-US"/>
      </w:rPr>
      <w:pict w14:anchorId="3F4F9D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7BB47CA6"/>
    <w:multiLevelType w:val="multilevel"/>
    <w:tmpl w:val="80C8F706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ascii="HelveticaNeue MediumCond" w:hAnsi="HelveticaNeue MediumCond" w:hint="default"/>
        <w:b w:val="0"/>
        <w:bCs w:val="0"/>
        <w:i w:val="0"/>
        <w:iCs w:val="0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10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A6D0B"/>
    <w:rsid w:val="000066DE"/>
    <w:rsid w:val="00017CE7"/>
    <w:rsid w:val="000246AA"/>
    <w:rsid w:val="000408A6"/>
    <w:rsid w:val="00043CB4"/>
    <w:rsid w:val="00046EF7"/>
    <w:rsid w:val="00050773"/>
    <w:rsid w:val="00070927"/>
    <w:rsid w:val="000A0E4B"/>
    <w:rsid w:val="000B5604"/>
    <w:rsid w:val="000C3ADD"/>
    <w:rsid w:val="000C3F08"/>
    <w:rsid w:val="000E03B3"/>
    <w:rsid w:val="00101458"/>
    <w:rsid w:val="00106121"/>
    <w:rsid w:val="001175B0"/>
    <w:rsid w:val="00167D1F"/>
    <w:rsid w:val="001706A7"/>
    <w:rsid w:val="00180B4A"/>
    <w:rsid w:val="00182126"/>
    <w:rsid w:val="0018535B"/>
    <w:rsid w:val="001C5ADC"/>
    <w:rsid w:val="001F2E7C"/>
    <w:rsid w:val="001F7FFB"/>
    <w:rsid w:val="002465CA"/>
    <w:rsid w:val="0024760B"/>
    <w:rsid w:val="0026029E"/>
    <w:rsid w:val="0027006A"/>
    <w:rsid w:val="00273016"/>
    <w:rsid w:val="00281684"/>
    <w:rsid w:val="002C473D"/>
    <w:rsid w:val="002C53AA"/>
    <w:rsid w:val="002D711F"/>
    <w:rsid w:val="003020B7"/>
    <w:rsid w:val="00337C13"/>
    <w:rsid w:val="00364D6E"/>
    <w:rsid w:val="003A1249"/>
    <w:rsid w:val="003A69AB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5D89"/>
    <w:rsid w:val="004D5FED"/>
    <w:rsid w:val="00513A1A"/>
    <w:rsid w:val="00533059"/>
    <w:rsid w:val="005344C2"/>
    <w:rsid w:val="0055276D"/>
    <w:rsid w:val="005837B8"/>
    <w:rsid w:val="0058589C"/>
    <w:rsid w:val="0058741C"/>
    <w:rsid w:val="005A1FB6"/>
    <w:rsid w:val="005B4B1F"/>
    <w:rsid w:val="005C30A6"/>
    <w:rsid w:val="005F1469"/>
    <w:rsid w:val="00603A0D"/>
    <w:rsid w:val="00620CAA"/>
    <w:rsid w:val="00630A71"/>
    <w:rsid w:val="00644CFB"/>
    <w:rsid w:val="00650781"/>
    <w:rsid w:val="00696F3E"/>
    <w:rsid w:val="006B1C36"/>
    <w:rsid w:val="006C1C66"/>
    <w:rsid w:val="006D46D6"/>
    <w:rsid w:val="00702EC3"/>
    <w:rsid w:val="00712575"/>
    <w:rsid w:val="00720EAC"/>
    <w:rsid w:val="00725327"/>
    <w:rsid w:val="00727FF5"/>
    <w:rsid w:val="007366F3"/>
    <w:rsid w:val="0074797F"/>
    <w:rsid w:val="007545B7"/>
    <w:rsid w:val="0076796D"/>
    <w:rsid w:val="00787706"/>
    <w:rsid w:val="007922D9"/>
    <w:rsid w:val="00793A19"/>
    <w:rsid w:val="007A1D12"/>
    <w:rsid w:val="007B7109"/>
    <w:rsid w:val="007C0FF3"/>
    <w:rsid w:val="007C124D"/>
    <w:rsid w:val="007C7444"/>
    <w:rsid w:val="007E1128"/>
    <w:rsid w:val="007F0051"/>
    <w:rsid w:val="007F2CCB"/>
    <w:rsid w:val="0082447A"/>
    <w:rsid w:val="0083183B"/>
    <w:rsid w:val="008637BF"/>
    <w:rsid w:val="008708AE"/>
    <w:rsid w:val="00872088"/>
    <w:rsid w:val="008817D6"/>
    <w:rsid w:val="008A1C4C"/>
    <w:rsid w:val="008B1110"/>
    <w:rsid w:val="00901E13"/>
    <w:rsid w:val="009140BD"/>
    <w:rsid w:val="00922F90"/>
    <w:rsid w:val="00961676"/>
    <w:rsid w:val="00974256"/>
    <w:rsid w:val="009A416D"/>
    <w:rsid w:val="009A4EEF"/>
    <w:rsid w:val="009B79E4"/>
    <w:rsid w:val="009D2051"/>
    <w:rsid w:val="009F4BFF"/>
    <w:rsid w:val="00A3186A"/>
    <w:rsid w:val="00A65996"/>
    <w:rsid w:val="00A847C5"/>
    <w:rsid w:val="00AA09F0"/>
    <w:rsid w:val="00AA702F"/>
    <w:rsid w:val="00AC1C87"/>
    <w:rsid w:val="00AD40DF"/>
    <w:rsid w:val="00AE6D13"/>
    <w:rsid w:val="00B00028"/>
    <w:rsid w:val="00B150A2"/>
    <w:rsid w:val="00B21627"/>
    <w:rsid w:val="00B5139F"/>
    <w:rsid w:val="00B631BD"/>
    <w:rsid w:val="00B838E6"/>
    <w:rsid w:val="00BA6D0B"/>
    <w:rsid w:val="00BB1D52"/>
    <w:rsid w:val="00BB7F7E"/>
    <w:rsid w:val="00BE4D6D"/>
    <w:rsid w:val="00BF73E3"/>
    <w:rsid w:val="00C20CD6"/>
    <w:rsid w:val="00C27A57"/>
    <w:rsid w:val="00C323FA"/>
    <w:rsid w:val="00C341B3"/>
    <w:rsid w:val="00C66371"/>
    <w:rsid w:val="00CA24EF"/>
    <w:rsid w:val="00CB1380"/>
    <w:rsid w:val="00CC0367"/>
    <w:rsid w:val="00CC0EA4"/>
    <w:rsid w:val="00CC0F20"/>
    <w:rsid w:val="00D32605"/>
    <w:rsid w:val="00D404E3"/>
    <w:rsid w:val="00D41E9B"/>
    <w:rsid w:val="00D60222"/>
    <w:rsid w:val="00D60547"/>
    <w:rsid w:val="00D6538C"/>
    <w:rsid w:val="00DA174A"/>
    <w:rsid w:val="00DA50FF"/>
    <w:rsid w:val="00DB7B10"/>
    <w:rsid w:val="00DD4C1B"/>
    <w:rsid w:val="00DD67B9"/>
    <w:rsid w:val="00DE2393"/>
    <w:rsid w:val="00DE75CD"/>
    <w:rsid w:val="00E16BB3"/>
    <w:rsid w:val="00E24207"/>
    <w:rsid w:val="00E65CFA"/>
    <w:rsid w:val="00E727B9"/>
    <w:rsid w:val="00EB2CF2"/>
    <w:rsid w:val="00EC7058"/>
    <w:rsid w:val="00EE2C45"/>
    <w:rsid w:val="00EF3E1D"/>
    <w:rsid w:val="00FA4E98"/>
    <w:rsid w:val="00FB60B5"/>
    <w:rsid w:val="00FC5E85"/>
    <w:rsid w:val="00FD2582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1D36259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Heading1">
    <w:name w:val="heading 1"/>
    <w:basedOn w:val="Normal"/>
    <w:next w:val="Normal"/>
    <w:link w:val="Heading1Char"/>
    <w:autoRedefine/>
    <w:uiPriority w:val="1"/>
    <w:qFormat/>
    <w:rsid w:val="00BB1D52"/>
    <w:pPr>
      <w:keepNext/>
      <w:keepLines/>
      <w:numPr>
        <w:numId w:val="1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Heading2">
    <w:name w:val="heading 2"/>
    <w:basedOn w:val="Normal"/>
    <w:next w:val="Normal"/>
    <w:link w:val="Heading2Char"/>
    <w:uiPriority w:val="1"/>
    <w:qFormat/>
    <w:rsid w:val="00BB1D52"/>
    <w:pPr>
      <w:keepNext/>
      <w:keepLines/>
      <w:numPr>
        <w:ilvl w:val="1"/>
        <w:numId w:val="1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Heading3">
    <w:name w:val="heading 3"/>
    <w:basedOn w:val="Normal"/>
    <w:next w:val="Normal"/>
    <w:link w:val="Heading3Char"/>
    <w:uiPriority w:val="1"/>
    <w:qFormat/>
    <w:rsid w:val="00BB1D52"/>
    <w:pPr>
      <w:keepNext/>
      <w:keepLines/>
      <w:numPr>
        <w:ilvl w:val="2"/>
        <w:numId w:val="1"/>
      </w:numPr>
      <w:spacing w:before="20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Heading4">
    <w:name w:val="heading 4"/>
    <w:basedOn w:val="Normal"/>
    <w:next w:val="Normal"/>
    <w:link w:val="Heading4Char"/>
    <w:uiPriority w:val="1"/>
    <w:qFormat/>
    <w:rsid w:val="00BB1D52"/>
    <w:pPr>
      <w:keepNext/>
      <w:keepLines/>
      <w:numPr>
        <w:ilvl w:val="3"/>
        <w:numId w:val="1"/>
      </w:numPr>
      <w:spacing w:before="200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BB1D52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9"/>
    <w:unhideWhenUsed/>
    <w:qFormat/>
    <w:rsid w:val="00BB1D5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9"/>
    <w:unhideWhenUsed/>
    <w:qFormat/>
    <w:rsid w:val="00BB1D5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9"/>
    <w:unhideWhenUsed/>
    <w:qFormat/>
    <w:rsid w:val="00BB1D5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BB1D52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A3186A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  <w:caps/>
    </w:rPr>
  </w:style>
  <w:style w:type="character" w:customStyle="1" w:styleId="HeaderChar">
    <w:name w:val="Header Char"/>
    <w:basedOn w:val="DefaultParagraphFont"/>
    <w:link w:val="Header"/>
    <w:uiPriority w:val="99"/>
    <w:rsid w:val="00A3186A"/>
    <w:rPr>
      <w:rFonts w:ascii="HelveticaNeueLT Com 67 MdCn" w:eastAsia="Verdana" w:hAnsi="HelveticaNeueLT Com 67 MdCn" w:cs="Times New Roman"/>
      <w:caps/>
      <w:sz w:val="20"/>
      <w:szCs w:val="20"/>
      <w:lang w:val="ca-ES" w:eastAsia="es-ES"/>
    </w:rPr>
  </w:style>
  <w:style w:type="paragraph" w:styleId="Footer">
    <w:name w:val="footer"/>
    <w:basedOn w:val="Normal"/>
    <w:link w:val="FooterCh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Strong">
    <w:name w:val="Strong"/>
    <w:basedOn w:val="DefaultParagraphFont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BalloonText">
    <w:name w:val="Balloon Text"/>
    <w:basedOn w:val="Normal"/>
    <w:link w:val="BalloonTextCh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BalloonTextChar">
    <w:name w:val="Balloon Text Char"/>
    <w:basedOn w:val="DefaultParagraphFont"/>
    <w:link w:val="BalloonText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eGrid">
    <w:name w:val="Table Grid"/>
    <w:basedOn w:val="Table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IntenseEmphasis">
    <w:name w:val="Intense Emphasis"/>
    <w:basedOn w:val="DefaultParagraphFont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Heading1Char">
    <w:name w:val="Heading 1 Char"/>
    <w:basedOn w:val="DefaultParagraphFont"/>
    <w:link w:val="Heading1"/>
    <w:uiPriority w:val="1"/>
    <w:rsid w:val="00BB1D52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Emphasis">
    <w:name w:val="Emphasis"/>
    <w:basedOn w:val="DefaultParagraphFont"/>
    <w:uiPriority w:val="20"/>
    <w:rsid w:val="00BB1D52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itle">
    <w:name w:val="Title"/>
    <w:basedOn w:val="Normal"/>
    <w:next w:val="Normal"/>
    <w:link w:val="TitleCh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itle">
    <w:name w:val="Subtitle"/>
    <w:basedOn w:val="Normal"/>
    <w:next w:val="Normal"/>
    <w:link w:val="SubtitleChar"/>
    <w:uiPriority w:val="11"/>
    <w:rsid w:val="00BB1D52"/>
  </w:style>
  <w:style w:type="character" w:customStyle="1" w:styleId="SubtitleChar">
    <w:name w:val="Subtitle Char"/>
    <w:basedOn w:val="DefaultParagraphFont"/>
    <w:link w:val="Subtitle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SubtleEmphasis">
    <w:name w:val="Subtle Emphasis"/>
    <w:basedOn w:val="DefaultParagraphFont"/>
    <w:uiPriority w:val="19"/>
    <w:qFormat/>
    <w:rsid w:val="00BB1D52"/>
    <w:rPr>
      <w:i/>
      <w:iCs/>
      <w:color w:val="808080" w:themeColor="text1" w:themeTint="7F"/>
    </w:rPr>
  </w:style>
  <w:style w:type="paragraph" w:styleId="Quote">
    <w:name w:val="Quote"/>
    <w:basedOn w:val="Normal"/>
    <w:next w:val="Normal"/>
    <w:link w:val="QuoteChar"/>
    <w:uiPriority w:val="29"/>
    <w:qFormat/>
    <w:rsid w:val="00BB1D5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IntenseQuote">
    <w:name w:val="Intense Quote"/>
    <w:basedOn w:val="Normal"/>
    <w:next w:val="Normal"/>
    <w:link w:val="IntenseQuoteCh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SubtleReference">
    <w:name w:val="Subtle Reference"/>
    <w:basedOn w:val="DefaultParagraphFont"/>
    <w:uiPriority w:val="31"/>
    <w:rsid w:val="00BB1D52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rsid w:val="00BB1D52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BB1D5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1"/>
    <w:rsid w:val="00BB1D52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Heading4Char">
    <w:name w:val="Heading 4 Char"/>
    <w:basedOn w:val="DefaultParagraphFont"/>
    <w:link w:val="Heading4"/>
    <w:uiPriority w:val="1"/>
    <w:rsid w:val="00BB1D52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Heading5Char">
    <w:name w:val="Heading 5 Char"/>
    <w:basedOn w:val="DefaultParagraphFont"/>
    <w:link w:val="Heading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Heading6Char">
    <w:name w:val="Heading 6 Char"/>
    <w:basedOn w:val="DefaultParagraphFont"/>
    <w:link w:val="Heading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Heading7Char">
    <w:name w:val="Heading 7 Char"/>
    <w:basedOn w:val="DefaultParagraphFont"/>
    <w:link w:val="Heading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Heading8Char">
    <w:name w:val="Heading 8 Char"/>
    <w:basedOn w:val="DefaultParagraphFont"/>
    <w:link w:val="Heading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NoSpacing">
    <w:name w:val="No Spacing"/>
    <w:basedOn w:val="Normal"/>
    <w:uiPriority w:val="99"/>
    <w:qFormat/>
    <w:rsid w:val="00BB1D52"/>
    <w:pPr>
      <w:spacing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yperlink">
    <w:name w:val="Hyperlink"/>
    <w:basedOn w:val="DefaultParagraphFont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B1D52"/>
    <w:rPr>
      <w:rFonts w:eastAsia="Times New Roman"/>
      <w:color w:val="0070C0"/>
      <w:u w:val="single"/>
    </w:rPr>
  </w:style>
  <w:style w:type="character" w:customStyle="1" w:styleId="LinkCar">
    <w:name w:val="Link Car"/>
    <w:basedOn w:val="DefaultParagraphFont"/>
    <w:link w:val="Link"/>
    <w:rsid w:val="00BB1D52"/>
    <w:rPr>
      <w:rFonts w:ascii="HelveticaNeueLT Com 47 LtCn" w:eastAsia="Times New Roman" w:hAnsi="HelveticaNeueLT Com 47 LtCn" w:cs="Times New Roman"/>
      <w:color w:val="0070C0"/>
      <w:sz w:val="20"/>
      <w:szCs w:val="20"/>
      <w:u w:val="single"/>
      <w:lang w:val="ca-ES" w:eastAsia="es-ES"/>
    </w:rPr>
  </w:style>
  <w:style w:type="table" w:styleId="DarkList-Accent4">
    <w:name w:val="Dark List Accent 4"/>
    <w:basedOn w:val="Table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eGrid"/>
    <w:uiPriority w:val="99"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LightShading-Accent3">
    <w:name w:val="Light Shading Accent 3"/>
    <w:basedOn w:val="Table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CA24EF"/>
  </w:style>
  <w:style w:type="table" w:customStyle="1" w:styleId="Alert">
    <w:name w:val="Alert"/>
    <w:basedOn w:val="TableNormal"/>
    <w:uiPriority w:val="99"/>
    <w:rsid w:val="00BB1D52"/>
    <w:pPr>
      <w:spacing w:before="60"/>
    </w:pPr>
    <w:rPr>
      <w:color w:val="0074BA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DefaultParagraphFont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eNormal"/>
    <w:uiPriority w:val="99"/>
    <w:qFormat/>
    <w:rsid w:val="00712575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e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O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O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EnvelopeReturn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">
    <w:name w:val="List"/>
    <w:basedOn w:val="BodyText"/>
    <w:rsid w:val="00BB1D52"/>
  </w:style>
  <w:style w:type="paragraph" w:styleId="BodyText">
    <w:name w:val="Body Text"/>
    <w:basedOn w:val="Normal"/>
    <w:link w:val="BodyTextCh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BodyText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BodyText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BodyText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BodyText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DefaultParagraphFont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O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ColorfulList1">
    <w:name w:val="Colorful List1"/>
    <w:basedOn w:val="TableNormal"/>
    <w:uiPriority w:val="72"/>
    <w:rsid w:val="003A69AB"/>
    <w:rPr>
      <w:rFonts w:ascii="Times New Roman" w:eastAsia="Times New Roman" w:hAnsi="Times New Roman" w:cs="Times New Roman"/>
      <w:color w:val="000000" w:themeColor="text1"/>
      <w:sz w:val="20"/>
      <w:szCs w:val="20"/>
      <w:lang w:val="es-ES" w:eastAsia="es-E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StarHeader">
    <w:name w:val="StarHeader"/>
    <w:basedOn w:val="TableNormal"/>
    <w:uiPriority w:val="99"/>
    <w:qFormat/>
    <w:rsid w:val="00A3186A"/>
    <w:rPr>
      <w:rFonts w:ascii="HelveticaNeueLT Com 67 MdCn" w:hAnsi="HelveticaNeueLT Com 67 MdCn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cPr>
      <w:vAlign w:val="center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eader" Target="header1.xml"/><Relationship Id="rId27" Type="http://schemas.openxmlformats.org/officeDocument/2006/relationships/header" Target="header2.xml"/><Relationship Id="rId28" Type="http://schemas.openxmlformats.org/officeDocument/2006/relationships/footer" Target="footer1.xml"/><Relationship Id="rId29" Type="http://schemas.openxmlformats.org/officeDocument/2006/relationships/header" Target="header3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Roger\Mis%20documentos\My%20Dropbox\Starviewer\nou_disseny\04-Plantilles\Starviewer-Horitzont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9777FC4-5DFA-5949-894B-C2DC2E7B1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Settings\Roger\Mis documentos\My Dropbox\Starviewer\nou_disseny\04-Plantilles\Starviewer-Horitzontal.dotx</Template>
  <TotalTime>267</TotalTime>
  <Pages>1</Pages>
  <Words>82</Words>
  <Characters>469</Characters>
  <Application>Microsoft Macintosh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</dc:creator>
  <cp:keywords/>
  <cp:lastModifiedBy>Microsoft Office User</cp:lastModifiedBy>
  <cp:revision>20</cp:revision>
  <cp:lastPrinted>2012-01-03T13:25:00Z</cp:lastPrinted>
  <dcterms:created xsi:type="dcterms:W3CDTF">2011-12-23T09:53:00Z</dcterms:created>
  <dcterms:modified xsi:type="dcterms:W3CDTF">2019-11-19T15:29:00Z</dcterms:modified>
</cp:coreProperties>
</file>